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5978"/>
        <w:gridCol w:w="825"/>
        <w:gridCol w:w="3087"/>
      </w:tblGrid>
      <w:tr w:rsidR="002E4AFC" w:rsidRPr="002E4AFC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B713AE" w:rsidRPr="00B713AE" w:rsidRDefault="00B713AE" w:rsidP="00E427DD">
            <w:pPr>
              <w:spacing w:line="276" w:lineRule="auto"/>
              <w:rPr>
                <w:b/>
              </w:rPr>
            </w:pPr>
            <w:r w:rsidRPr="00B713AE">
              <w:rPr>
                <w:b/>
              </w:rPr>
              <w:t xml:space="preserve">Name: </w:t>
            </w:r>
            <w:proofErr w:type="spellStart"/>
            <w:r w:rsidRPr="00B713AE">
              <w:rPr>
                <w:b/>
              </w:rPr>
              <w:t>Rinchen</w:t>
            </w:r>
            <w:proofErr w:type="spellEnd"/>
            <w:r w:rsidRPr="00B713AE">
              <w:rPr>
                <w:b/>
              </w:rPr>
              <w:t xml:space="preserve"> </w:t>
            </w:r>
            <w:proofErr w:type="spellStart"/>
            <w:r w:rsidRPr="00B713AE">
              <w:rPr>
                <w:b/>
              </w:rPr>
              <w:t>Thinley</w:t>
            </w:r>
            <w:proofErr w:type="spellEnd"/>
          </w:p>
          <w:p w:rsidR="00B713AE" w:rsidRPr="00B713AE" w:rsidRDefault="00B713AE" w:rsidP="00E427DD">
            <w:pPr>
              <w:spacing w:line="276" w:lineRule="auto"/>
              <w:rPr>
                <w:b/>
              </w:rPr>
            </w:pPr>
            <w:r>
              <w:rPr>
                <w:b/>
              </w:rPr>
              <w:t>Programme:</w:t>
            </w:r>
            <w:r w:rsidRPr="00B713AE">
              <w:rPr>
                <w:b/>
              </w:rPr>
              <w:t>Bachelo</w:t>
            </w:r>
            <w:r>
              <w:rPr>
                <w:b/>
              </w:rPr>
              <w:t>r of Science in Computer Science (Year III)</w:t>
            </w:r>
          </w:p>
          <w:p w:rsidR="00B713AE" w:rsidRPr="00B713AE" w:rsidRDefault="00B713AE" w:rsidP="00E427DD">
            <w:pPr>
              <w:spacing w:line="276" w:lineRule="auto"/>
              <w:rPr>
                <w:b/>
              </w:rPr>
            </w:pPr>
            <w:r w:rsidRPr="00B713AE">
              <w:rPr>
                <w:b/>
              </w:rPr>
              <w:t>CID: 11111001257</w:t>
            </w:r>
          </w:p>
          <w:p w:rsidR="00B713AE" w:rsidRPr="00B713AE" w:rsidRDefault="00B713AE" w:rsidP="00E427DD">
            <w:pPr>
              <w:spacing w:line="276" w:lineRule="auto"/>
              <w:rPr>
                <w:b/>
              </w:rPr>
            </w:pPr>
            <w:r w:rsidRPr="00B713AE">
              <w:rPr>
                <w:b/>
              </w:rPr>
              <w:t>Student ID: 12190018</w:t>
            </w:r>
          </w:p>
          <w:p w:rsidR="00B713AE" w:rsidRPr="00B713AE" w:rsidRDefault="00B713AE" w:rsidP="00E427DD">
            <w:pPr>
              <w:spacing w:line="276" w:lineRule="auto"/>
              <w:rPr>
                <w:b/>
              </w:rPr>
            </w:pPr>
            <w:r w:rsidRPr="00B713AE">
              <w:rPr>
                <w:b/>
              </w:rPr>
              <w:t>Date of Birth: 2</w:t>
            </w:r>
            <w:r w:rsidRPr="00B713AE">
              <w:rPr>
                <w:b/>
                <w:vertAlign w:val="superscript"/>
              </w:rPr>
              <w:t>nd</w:t>
            </w:r>
            <w:r w:rsidRPr="00B713AE">
              <w:rPr>
                <w:b/>
              </w:rPr>
              <w:t xml:space="preserve"> Feb, 2000</w:t>
            </w:r>
          </w:p>
          <w:p w:rsidR="002E4AFC" w:rsidRPr="002E4AFC" w:rsidRDefault="002E4AFC" w:rsidP="00353B47">
            <w:pPr>
              <w:pStyle w:val="Title"/>
              <w:spacing w:before="0"/>
            </w:pPr>
            <w:r w:rsidRPr="00A77999">
              <w:rPr>
                <w:color w:val="0D0D0D" w:themeColor="text1" w:themeTint="F2"/>
                <w:sz w:val="24"/>
                <w:szCs w:val="24"/>
              </w:rPr>
              <w:br/>
            </w:r>
          </w:p>
        </w:tc>
        <w:tc>
          <w:tcPr>
            <w:tcW w:w="2935" w:type="dxa"/>
            <w:vMerge w:val="restart"/>
            <w:vAlign w:val="bottom"/>
          </w:tcPr>
          <w:p w:rsidR="002E4AFC" w:rsidRPr="002E4AFC" w:rsidRDefault="00E427DD" w:rsidP="002E4AFC">
            <w:pPr>
              <w:jc w:val="center"/>
            </w:pPr>
            <w:r>
              <w:rPr>
                <w:noProof/>
              </w:rPr>
              <w:t xml:space="preserve">          </w:t>
            </w:r>
            <w:r w:rsidR="002E30AE"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95.5pt;height:148.5pt">
                  <v:imagedata r:id="rId10" o:title="rinchen_thinley"/>
                </v:shape>
              </w:pict>
            </w:r>
          </w:p>
        </w:tc>
      </w:tr>
      <w:tr w:rsidR="002E4AFC" w:rsidRPr="002E4AFC" w:rsidTr="002E4AFC">
        <w:trPr>
          <w:trHeight w:val="1262"/>
          <w:jc w:val="center"/>
        </w:trPr>
        <w:tc>
          <w:tcPr>
            <w:tcW w:w="639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Default="006E23B3" w:rsidP="00E427DD">
            <w:pPr>
              <w:pStyle w:val="Heading2"/>
              <w:spacing w:line="276" w:lineRule="auto"/>
            </w:pPr>
            <w:r w:rsidRPr="000F7D04">
              <w:t>Experience</w:t>
            </w:r>
          </w:p>
          <w:p w:rsidR="006E23B3" w:rsidRDefault="00A77999" w:rsidP="00E427DD">
            <w:pPr>
              <w:spacing w:line="276" w:lineRule="auto"/>
            </w:pPr>
            <w:r>
              <w:t>2012-2013: Served as class captain during 6</w:t>
            </w:r>
            <w:r w:rsidRPr="00A77999">
              <w:rPr>
                <w:vertAlign w:val="superscript"/>
              </w:rPr>
              <w:t>th</w:t>
            </w:r>
            <w:r>
              <w:t xml:space="preserve"> grade</w:t>
            </w:r>
          </w:p>
          <w:p w:rsidR="00A77999" w:rsidRDefault="00A77999" w:rsidP="00E427DD">
            <w:pPr>
              <w:spacing w:line="276" w:lineRule="auto"/>
            </w:pPr>
            <w:r>
              <w:t>2020-2021: Served as class representative in second year</w:t>
            </w:r>
            <w:r w:rsidR="00C703EB">
              <w:t>, GCIT</w:t>
            </w:r>
          </w:p>
          <w:p w:rsidR="006E23B3" w:rsidRDefault="006E23B3" w:rsidP="00E427DD">
            <w:pPr>
              <w:spacing w:line="276" w:lineRule="auto"/>
            </w:pPr>
          </w:p>
          <w:p w:rsidR="006E23B3" w:rsidRDefault="006E23B3" w:rsidP="00E427DD">
            <w:pPr>
              <w:pStyle w:val="Heading2"/>
              <w:spacing w:line="276" w:lineRule="auto"/>
            </w:pPr>
            <w:r w:rsidRPr="000F7D04">
              <w:t>Education</w:t>
            </w:r>
          </w:p>
          <w:p w:rsidR="006E23B3" w:rsidRDefault="00C703EB" w:rsidP="00E427DD">
            <w:pPr>
              <w:spacing w:line="276" w:lineRule="auto"/>
            </w:pPr>
            <w:r>
              <w:t>2006-2007: Studied at Yonphula Lower Secondary School</w:t>
            </w:r>
          </w:p>
          <w:p w:rsidR="00C703EB" w:rsidRDefault="00C703EB" w:rsidP="00E427DD">
            <w:pPr>
              <w:spacing w:line="276" w:lineRule="auto"/>
            </w:pPr>
            <w:r>
              <w:t>2008-2013: Studied at Pasakha Lower Secondary School</w:t>
            </w:r>
          </w:p>
          <w:p w:rsidR="006E23B3" w:rsidRDefault="00C703EB" w:rsidP="00E427DD">
            <w:pPr>
              <w:spacing w:line="276" w:lineRule="auto"/>
            </w:pPr>
            <w:r>
              <w:t>2014-2016: Studied at Chumigthang Middle Secondary School</w:t>
            </w:r>
          </w:p>
          <w:p w:rsidR="00C703EB" w:rsidRDefault="00C703EB" w:rsidP="00E427DD">
            <w:pPr>
              <w:spacing w:line="276" w:lineRule="auto"/>
            </w:pPr>
            <w:r>
              <w:t>2017-2018: Studied at Chukha Central School</w:t>
            </w:r>
          </w:p>
          <w:p w:rsidR="00AC298B" w:rsidRDefault="00AC298B" w:rsidP="00E427DD">
            <w:pPr>
              <w:spacing w:line="276" w:lineRule="auto"/>
            </w:pPr>
          </w:p>
          <w:p w:rsidR="006E23B3" w:rsidRPr="000F7D04" w:rsidRDefault="00C703EB" w:rsidP="00E427DD">
            <w:pPr>
              <w:pStyle w:val="Heading2"/>
              <w:spacing w:line="276" w:lineRule="auto"/>
            </w:pPr>
            <w:r>
              <w:t>Interest</w:t>
            </w:r>
          </w:p>
          <w:p w:rsidR="006E23B3" w:rsidRDefault="00C703EB" w:rsidP="00E427DD">
            <w:pPr>
              <w:pStyle w:val="ListParagraph"/>
              <w:numPr>
                <w:ilvl w:val="0"/>
                <w:numId w:val="25"/>
              </w:numPr>
              <w:spacing w:line="276" w:lineRule="auto"/>
            </w:pPr>
            <w:r>
              <w:t>Very much interested music both western and traditional</w:t>
            </w:r>
            <w:r w:rsidR="00E427DD">
              <w:t xml:space="preserve"> (musical instruments)</w:t>
            </w:r>
          </w:p>
          <w:p w:rsidR="00C703EB" w:rsidRDefault="00BB42A8" w:rsidP="00E427DD">
            <w:pPr>
              <w:pStyle w:val="ListParagraph"/>
              <w:numPr>
                <w:ilvl w:val="0"/>
                <w:numId w:val="25"/>
              </w:numPr>
              <w:spacing w:line="276" w:lineRule="auto"/>
            </w:pPr>
            <w:r>
              <w:t>Interested at</w:t>
            </w:r>
            <w:r w:rsidR="00C703EB">
              <w:t xml:space="preserve"> singing and dancing </w:t>
            </w:r>
          </w:p>
          <w:p w:rsidR="00C703EB" w:rsidRDefault="004A3558" w:rsidP="00E427DD">
            <w:pPr>
              <w:pStyle w:val="ListParagraph"/>
              <w:numPr>
                <w:ilvl w:val="0"/>
                <w:numId w:val="25"/>
              </w:numPr>
              <w:spacing w:line="276" w:lineRule="auto"/>
            </w:pPr>
            <w:r>
              <w:t>Love to actively e</w:t>
            </w:r>
            <w:r w:rsidR="00E427DD">
              <w:t>ngage with people and organize</w:t>
            </w:r>
            <w:r>
              <w:t xml:space="preserve"> productive activities </w:t>
            </w:r>
          </w:p>
          <w:p w:rsidR="00E427DD" w:rsidRDefault="00E427DD" w:rsidP="00E427DD">
            <w:pPr>
              <w:pStyle w:val="ListParagraph"/>
              <w:numPr>
                <w:ilvl w:val="0"/>
                <w:numId w:val="25"/>
              </w:numPr>
              <w:spacing w:line="276" w:lineRule="auto"/>
            </w:pPr>
            <w:r>
              <w:t>Love to participate in social activities</w:t>
            </w:r>
          </w:p>
          <w:p w:rsidR="004A3558" w:rsidRDefault="004A3558" w:rsidP="00E427DD">
            <w:pPr>
              <w:spacing w:line="276" w:lineRule="auto"/>
            </w:pPr>
          </w:p>
          <w:p w:rsidR="006E23B3" w:rsidRDefault="006E23B3" w:rsidP="00E427DD">
            <w:pPr>
              <w:spacing w:line="276" w:lineRule="auto"/>
            </w:pPr>
          </w:p>
          <w:p w:rsidR="006E23B3" w:rsidRDefault="00353B47" w:rsidP="00E427DD">
            <w:pPr>
              <w:pStyle w:val="Heading2"/>
              <w:spacing w:line="276" w:lineRule="auto"/>
            </w:pPr>
            <w:r>
              <w:t>Achievements</w:t>
            </w:r>
          </w:p>
          <w:p w:rsidR="00353B47" w:rsidRDefault="00353B47" w:rsidP="00E427DD">
            <w:pPr>
              <w:spacing w:line="276" w:lineRule="auto"/>
            </w:pPr>
            <w:r>
              <w:t>Overall Topper: Class X,2016, Chumigthang MSS, Chukha</w:t>
            </w:r>
          </w:p>
          <w:p w:rsidR="00353B47" w:rsidRDefault="00353B47" w:rsidP="00E427DD">
            <w:pPr>
              <w:spacing w:line="276" w:lineRule="auto"/>
            </w:pPr>
            <w:r>
              <w:t xml:space="preserve">                         (HM certificate)</w:t>
            </w:r>
          </w:p>
          <w:p w:rsidR="006E23B3" w:rsidRDefault="00353B47" w:rsidP="00E427DD">
            <w:pPr>
              <w:spacing w:line="276" w:lineRule="auto"/>
            </w:pPr>
            <w:r>
              <w:t>Certificate of Participation: Loden</w:t>
            </w:r>
            <w:bookmarkStart w:id="0" w:name="_GoBack"/>
            <w:bookmarkEnd w:id="0"/>
            <w:r>
              <w:t xml:space="preserve"> SEED</w:t>
            </w:r>
          </w:p>
          <w:p w:rsidR="00353B47" w:rsidRDefault="00353B47" w:rsidP="00E427DD">
            <w:pPr>
              <w:spacing w:line="276" w:lineRule="auto"/>
            </w:pPr>
          </w:p>
          <w:p w:rsidR="00353B47" w:rsidRDefault="00353B47" w:rsidP="00E427DD">
            <w:pPr>
              <w:spacing w:line="276" w:lineRule="auto"/>
            </w:pPr>
          </w:p>
          <w:p w:rsidR="006E23B3" w:rsidRPr="00762F10" w:rsidRDefault="006E23B3" w:rsidP="00E427DD">
            <w:pPr>
              <w:spacing w:line="276" w:lineRule="auto"/>
              <w:ind w:right="-356"/>
            </w:pPr>
          </w:p>
        </w:tc>
        <w:tc>
          <w:tcPr>
            <w:tcW w:w="89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E427DD" w:rsidP="006E23B3">
            <w:pPr>
              <w:pStyle w:val="Heading2"/>
            </w:pPr>
            <w:r>
              <w:t xml:space="preserve">  </w:t>
            </w:r>
            <w:r w:rsidR="006E23B3" w:rsidRPr="002E4AFC">
              <w:t>Contact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E427DD">
            <w:pPr>
              <w:pStyle w:val="Information"/>
              <w:ind w:left="0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7C17069" wp14:editId="230229F6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-54610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7346C" id="Shape" o:spid="_x0000_s1026" alt="GPS icon" style="position:absolute;margin-left:3.85pt;margin-top:-4.3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E427DD">
              <w:t xml:space="preserve">        GCIT, Mongar, Bhutan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353B47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126F7B" wp14:editId="684B8CFC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-8255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71EBC4" id="Shape" o:spid="_x0000_s1026" alt="Phone icon" style="position:absolute;margin-left:2.85pt;margin-top:-.6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JOi2c7cAAAABg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353B47">
              <w:t>17351921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353B47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6C8E71" wp14:editId="20A1584C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-5080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1677" id="Shape" o:spid="_x0000_s1026" alt="email icon" style="position:absolute;margin-left:4.15pt;margin-top:-.4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353B47">
              <w:t>12190018.gcit@rub.edu.bt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E427DD">
            <w:pPr>
              <w:pStyle w:val="Information"/>
              <w:ind w:left="0"/>
            </w:pPr>
          </w:p>
        </w:tc>
      </w:tr>
      <w:tr w:rsidR="006E23B3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30AE" w:rsidRDefault="002E30AE" w:rsidP="009129A0">
      <w:r>
        <w:separator/>
      </w:r>
    </w:p>
  </w:endnote>
  <w:endnote w:type="continuationSeparator" w:id="0">
    <w:p w:rsidR="002E30AE" w:rsidRDefault="002E30AE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F552845-5E67-422B-9157-BBE5B0520C48}"/>
    <w:embedBold r:id="rId2" w:fontKey="{064361EC-BF94-45E2-8654-C6999847FF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B0A1D85-853A-4AEA-9F4B-C3323D51E2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AE2894AF-1B23-49C5-91CB-DA33BACCE080}"/>
    <w:embedBold r:id="rId5" w:fontKey="{FC783F13-B3E8-4970-8BFD-5078ECCDDD68}"/>
    <w:embedItalic r:id="rId6" w:fontKey="{503114CD-1D44-41E6-9591-3C6779133D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BD63EBE-9CFC-4ACD-A10F-3F64946AAB22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30AE" w:rsidRDefault="002E30AE" w:rsidP="009129A0">
      <w:r>
        <w:separator/>
      </w:r>
    </w:p>
  </w:footnote>
  <w:footnote w:type="continuationSeparator" w:id="0">
    <w:p w:rsidR="002E30AE" w:rsidRDefault="002E30AE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5C37769D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510086D"/>
    <w:multiLevelType w:val="hybridMultilevel"/>
    <w:tmpl w:val="F2369B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4F80C77"/>
    <w:multiLevelType w:val="hybridMultilevel"/>
    <w:tmpl w:val="BEF67D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D107AA"/>
    <w:multiLevelType w:val="hybridMultilevel"/>
    <w:tmpl w:val="9E44FCBE"/>
    <w:lvl w:ilvl="0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7"/>
  </w:num>
  <w:num w:numId="4">
    <w:abstractNumId w:val="14"/>
  </w:num>
  <w:num w:numId="5">
    <w:abstractNumId w:val="15"/>
  </w:num>
  <w:num w:numId="6">
    <w:abstractNumId w:val="21"/>
  </w:num>
  <w:num w:numId="7">
    <w:abstractNumId w:val="8"/>
  </w:num>
  <w:num w:numId="8">
    <w:abstractNumId w:val="12"/>
  </w:num>
  <w:num w:numId="9">
    <w:abstractNumId w:val="19"/>
  </w:num>
  <w:num w:numId="10">
    <w:abstractNumId w:val="2"/>
  </w:num>
  <w:num w:numId="11">
    <w:abstractNumId w:val="7"/>
  </w:num>
  <w:num w:numId="12">
    <w:abstractNumId w:val="1"/>
  </w:num>
  <w:num w:numId="13">
    <w:abstractNumId w:val="3"/>
  </w:num>
  <w:num w:numId="14">
    <w:abstractNumId w:val="11"/>
  </w:num>
  <w:num w:numId="15">
    <w:abstractNumId w:val="10"/>
  </w:num>
  <w:num w:numId="16">
    <w:abstractNumId w:val="18"/>
  </w:num>
  <w:num w:numId="17">
    <w:abstractNumId w:val="4"/>
  </w:num>
  <w:num w:numId="18">
    <w:abstractNumId w:val="25"/>
  </w:num>
  <w:num w:numId="19">
    <w:abstractNumId w:val="20"/>
  </w:num>
  <w:num w:numId="20">
    <w:abstractNumId w:val="16"/>
  </w:num>
  <w:num w:numId="21">
    <w:abstractNumId w:val="24"/>
  </w:num>
  <w:num w:numId="22">
    <w:abstractNumId w:val="6"/>
  </w:num>
  <w:num w:numId="23">
    <w:abstractNumId w:val="0"/>
  </w:num>
  <w:num w:numId="24">
    <w:abstractNumId w:val="0"/>
  </w:num>
  <w:num w:numId="25">
    <w:abstractNumId w:val="23"/>
  </w:num>
  <w:num w:numId="26">
    <w:abstractNumId w:val="22"/>
  </w:num>
  <w:num w:numId="27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999"/>
    <w:rsid w:val="00052382"/>
    <w:rsid w:val="0006568A"/>
    <w:rsid w:val="00076F0F"/>
    <w:rsid w:val="00084253"/>
    <w:rsid w:val="000D1F49"/>
    <w:rsid w:val="000E6867"/>
    <w:rsid w:val="001727CA"/>
    <w:rsid w:val="002C56E6"/>
    <w:rsid w:val="002E30AE"/>
    <w:rsid w:val="002E4AFC"/>
    <w:rsid w:val="002F2708"/>
    <w:rsid w:val="00353B47"/>
    <w:rsid w:val="00361E11"/>
    <w:rsid w:val="003F0847"/>
    <w:rsid w:val="0040090B"/>
    <w:rsid w:val="0046302A"/>
    <w:rsid w:val="00487D2D"/>
    <w:rsid w:val="004A3558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E23B3"/>
    <w:rsid w:val="006F599C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A77999"/>
    <w:rsid w:val="00AC298B"/>
    <w:rsid w:val="00B713AE"/>
    <w:rsid w:val="00B933F2"/>
    <w:rsid w:val="00BB42A8"/>
    <w:rsid w:val="00BD4753"/>
    <w:rsid w:val="00BD5CB1"/>
    <w:rsid w:val="00BE62EE"/>
    <w:rsid w:val="00C003BA"/>
    <w:rsid w:val="00C24813"/>
    <w:rsid w:val="00C46878"/>
    <w:rsid w:val="00C703EB"/>
    <w:rsid w:val="00CB4A51"/>
    <w:rsid w:val="00CD4532"/>
    <w:rsid w:val="00CD47B0"/>
    <w:rsid w:val="00CE6104"/>
    <w:rsid w:val="00CE7918"/>
    <w:rsid w:val="00D16163"/>
    <w:rsid w:val="00DB3FAD"/>
    <w:rsid w:val="00E0545A"/>
    <w:rsid w:val="00E427D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FD01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vu8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2022-06-12T04:20:00Z</dcterms:created>
  <dcterms:modified xsi:type="dcterms:W3CDTF">2022-06-12T05:38:00Z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